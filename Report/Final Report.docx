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66C1" w14:textId="77777777" w:rsidR="00AC38D1" w:rsidRPr="00AC38D1" w:rsidRDefault="00AC38D1" w:rsidP="00AC38D1">
      <w:pPr>
        <w:rPr>
          <w:rFonts w:ascii="Book Antiqua" w:hAnsi="Book Antiqua"/>
        </w:rPr>
      </w:pPr>
    </w:p>
    <w:p w14:paraId="3E84B59E" w14:textId="77777777" w:rsidR="00AC38D1" w:rsidRPr="00AC38D1" w:rsidRDefault="00AC38D1" w:rsidP="00AC38D1">
      <w:pPr>
        <w:pStyle w:val="Title"/>
        <w:jc w:val="center"/>
        <w:rPr>
          <w:rFonts w:ascii="Book Antiqua" w:hAnsi="Book Antiqua"/>
          <w:color w:val="auto"/>
          <w:sz w:val="56"/>
          <w:szCs w:val="44"/>
        </w:rPr>
      </w:pPr>
    </w:p>
    <w:p w14:paraId="6E49780D" w14:textId="158C32C7" w:rsidR="00AC38D1" w:rsidRPr="00AC38D1" w:rsidRDefault="00AC38D1" w:rsidP="00AC38D1">
      <w:pPr>
        <w:pStyle w:val="Title"/>
        <w:jc w:val="center"/>
        <w:rPr>
          <w:rFonts w:ascii="Book Antiqua" w:hAnsi="Book Antiqua"/>
          <w:color w:val="auto"/>
          <w:sz w:val="56"/>
          <w:szCs w:val="44"/>
        </w:rPr>
      </w:pPr>
      <w:r w:rsidRPr="00AC38D1">
        <w:rPr>
          <w:rFonts w:ascii="Book Antiqua" w:hAnsi="Book Antiqua"/>
          <w:color w:val="auto"/>
          <w:sz w:val="56"/>
          <w:szCs w:val="44"/>
        </w:rPr>
        <w:t>Beyond Single-Purpose Apps:</w:t>
      </w:r>
    </w:p>
    <w:p w14:paraId="138F6EFB" w14:textId="1FBA556E" w:rsidR="00AC38D1" w:rsidRPr="00AC38D1" w:rsidRDefault="00AC38D1" w:rsidP="00AC38D1">
      <w:pPr>
        <w:pStyle w:val="Subtitle"/>
        <w:spacing w:before="300" w:after="40"/>
        <w:jc w:val="center"/>
        <w:rPr>
          <w:rFonts w:ascii="Book Antiqua" w:eastAsiaTheme="majorEastAsia" w:hAnsi="Book Antiqua" w:cstheme="majorBidi"/>
          <w:caps/>
          <w:color w:val="auto"/>
          <w:sz w:val="28"/>
          <w:szCs w:val="28"/>
        </w:rPr>
      </w:pPr>
      <w:r w:rsidRPr="00AC38D1">
        <w:rPr>
          <w:rFonts w:ascii="Book Antiqua" w:eastAsiaTheme="majorEastAsia" w:hAnsi="Book Antiqua" w:cstheme="majorBidi"/>
          <w:caps/>
          <w:color w:val="auto"/>
          <w:sz w:val="28"/>
          <w:szCs w:val="28"/>
        </w:rPr>
        <w:t>Investigating the relevance of mobile usability heuristics in modern multifunctional app design through a fitness case study</w:t>
      </w:r>
    </w:p>
    <w:p w14:paraId="49DD995E" w14:textId="4A487182" w:rsidR="00AC38D1" w:rsidRPr="00AC38D1" w:rsidRDefault="00AC38D1" w:rsidP="00AC38D1">
      <w:pPr>
        <w:rPr>
          <w:rFonts w:ascii="Book Antiqua" w:hAnsi="Book Antiqua"/>
          <w:color w:val="auto"/>
        </w:rPr>
      </w:pPr>
    </w:p>
    <w:p w14:paraId="33E629E5" w14:textId="40904D42" w:rsidR="00AC38D1" w:rsidRPr="00AC38D1" w:rsidRDefault="00AC38D1" w:rsidP="00AC38D1">
      <w:pPr>
        <w:rPr>
          <w:rFonts w:ascii="Book Antiqua" w:hAnsi="Book Antiqua"/>
          <w:color w:val="auto"/>
        </w:rPr>
      </w:pPr>
    </w:p>
    <w:p w14:paraId="7BDE26E9" w14:textId="4A6C2B43" w:rsidR="00AC38D1" w:rsidRPr="00AC38D1" w:rsidRDefault="00AC38D1" w:rsidP="00AC38D1">
      <w:pPr>
        <w:rPr>
          <w:rFonts w:ascii="Book Antiqua" w:hAnsi="Book Antiqua"/>
          <w:color w:val="auto"/>
        </w:rPr>
      </w:pPr>
      <w:r w:rsidRPr="00AC38D1">
        <w:rPr>
          <w:rFonts w:ascii="Book Antiqua" w:hAnsi="Book Antiqua"/>
          <w:noProof/>
          <w:color w:val="auto"/>
        </w:rPr>
        <w:drawing>
          <wp:anchor distT="0" distB="0" distL="114300" distR="114300" simplePos="0" relativeHeight="251658240" behindDoc="1" locked="0" layoutInCell="1" allowOverlap="1" wp14:anchorId="41A45201" wp14:editId="32C47C10">
            <wp:simplePos x="0" y="0"/>
            <wp:positionH relativeFrom="margin">
              <wp:align>right</wp:align>
            </wp:positionH>
            <wp:positionV relativeFrom="paragraph">
              <wp:posOffset>378460</wp:posOffset>
            </wp:positionV>
            <wp:extent cx="6188710" cy="3238500"/>
            <wp:effectExtent l="0" t="0" r="2540" b="0"/>
            <wp:wrapTight wrapText="bothSides">
              <wp:wrapPolygon edited="0">
                <wp:start x="0" y="0"/>
                <wp:lineTo x="0" y="21473"/>
                <wp:lineTo x="21542" y="21473"/>
                <wp:lineTo x="21542" y="0"/>
                <wp:lineTo x="0" y="0"/>
              </wp:wrapPolygon>
            </wp:wrapTight>
            <wp:docPr id="116508477" name="Picture 1" descr="Screens screen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477" name="Picture 1" descr="Screens screenshot of a blue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EA67D" w14:textId="77777777" w:rsidR="00AC38D1" w:rsidRPr="00AC38D1" w:rsidRDefault="00AC38D1" w:rsidP="00AC38D1">
      <w:pPr>
        <w:rPr>
          <w:rFonts w:ascii="Book Antiqua" w:hAnsi="Book Antiqua"/>
          <w:color w:val="auto"/>
        </w:rPr>
      </w:pPr>
    </w:p>
    <w:p w14:paraId="6DBC968A" w14:textId="77777777" w:rsidR="00AC38D1" w:rsidRPr="00AC38D1" w:rsidRDefault="00AC38D1" w:rsidP="00AC38D1">
      <w:pPr>
        <w:rPr>
          <w:rFonts w:ascii="Book Antiqua" w:hAnsi="Book Antiqua"/>
          <w:color w:val="auto"/>
        </w:rPr>
      </w:pPr>
    </w:p>
    <w:p w14:paraId="362CEA2F" w14:textId="77777777" w:rsidR="00AC38D1" w:rsidRPr="00AC38D1" w:rsidRDefault="00AC38D1" w:rsidP="00AC38D1">
      <w:pPr>
        <w:rPr>
          <w:rFonts w:ascii="Book Antiqua" w:hAnsi="Book Antiqua"/>
          <w:color w:val="auto"/>
        </w:rPr>
      </w:pPr>
    </w:p>
    <w:p w14:paraId="5284103E" w14:textId="6993092E" w:rsidR="006D435B" w:rsidRPr="00AC38D1" w:rsidRDefault="00AC38D1" w:rsidP="00AC38D1">
      <w:pPr>
        <w:pStyle w:val="Heading3"/>
        <w:jc w:val="center"/>
        <w:rPr>
          <w:rFonts w:ascii="Book Antiqua" w:hAnsi="Book Antiqua"/>
          <w:color w:val="auto"/>
          <w:sz w:val="32"/>
          <w:szCs w:val="22"/>
        </w:rPr>
      </w:pPr>
      <w:r w:rsidRPr="00AC38D1">
        <w:rPr>
          <w:rFonts w:ascii="Book Antiqua" w:hAnsi="Book Antiqua"/>
          <w:color w:val="auto"/>
          <w:sz w:val="32"/>
          <w:szCs w:val="22"/>
          <w:lang w:bidi="en-GB"/>
        </w:rPr>
        <w:t xml:space="preserve">Marwan Ashhuby| </w:t>
      </w:r>
      <w:r w:rsidRPr="00AC38D1">
        <w:rPr>
          <w:rFonts w:ascii="Book Antiqua" w:hAnsi="Book Antiqua"/>
          <w:color w:val="auto"/>
          <w:sz w:val="32"/>
          <w:szCs w:val="22"/>
        </w:rPr>
        <w:t>Honours Stage Project</w:t>
      </w:r>
      <w:r w:rsidRPr="00AC38D1">
        <w:rPr>
          <w:rFonts w:ascii="Book Antiqua" w:hAnsi="Book Antiqua"/>
          <w:color w:val="auto"/>
          <w:sz w:val="32"/>
          <w:szCs w:val="22"/>
          <w:lang w:bidi="en-GB"/>
        </w:rPr>
        <w:t xml:space="preserve"> | </w:t>
      </w:r>
      <w:r w:rsidRPr="00AC38D1">
        <w:rPr>
          <w:rFonts w:ascii="Book Antiqua" w:hAnsi="Book Antiqua"/>
          <w:color w:val="auto"/>
          <w:sz w:val="32"/>
          <w:szCs w:val="22"/>
        </w:rPr>
        <w:t>202244071</w:t>
      </w:r>
    </w:p>
    <w:p w14:paraId="1976B2B6" w14:textId="77777777" w:rsidR="00AC38D1" w:rsidRPr="00AC38D1" w:rsidRDefault="00AC38D1" w:rsidP="00AC38D1">
      <w:pPr>
        <w:rPr>
          <w:rFonts w:ascii="Book Antiqua" w:hAnsi="Book Antiqua"/>
          <w:color w:val="auto"/>
        </w:rPr>
      </w:pPr>
    </w:p>
    <w:p w14:paraId="595F802B" w14:textId="77777777" w:rsidR="00AC38D1" w:rsidRPr="00AC38D1" w:rsidRDefault="00AC38D1" w:rsidP="00AC38D1">
      <w:pPr>
        <w:rPr>
          <w:rFonts w:ascii="Book Antiqua" w:hAnsi="Book Antiqua"/>
          <w:color w:val="auto"/>
        </w:rPr>
      </w:pPr>
    </w:p>
    <w:p w14:paraId="74E7667D" w14:textId="6DF820DE" w:rsidR="006D435B" w:rsidRDefault="006831EB" w:rsidP="006831EB">
      <w:pPr>
        <w:pStyle w:val="Heading2"/>
      </w:pPr>
      <w:r>
        <w:lastRenderedPageBreak/>
        <w:t>History of user interfaces</w:t>
      </w:r>
    </w:p>
    <w:p w14:paraId="1505062E" w14:textId="77777777" w:rsidR="006831EB" w:rsidRDefault="006831EB" w:rsidP="006831EB"/>
    <w:p w14:paraId="0B3304D4" w14:textId="4804EE04" w:rsidR="006831EB" w:rsidRDefault="006831EB" w:rsidP="006831EB">
      <w:pPr>
        <w:pStyle w:val="Heading2"/>
      </w:pPr>
      <w:r>
        <w:t>History of workflows</w:t>
      </w:r>
    </w:p>
    <w:p w14:paraId="2DB06A4B" w14:textId="77777777" w:rsidR="006831EB" w:rsidRDefault="006831EB" w:rsidP="006831EB"/>
    <w:p w14:paraId="1538C6AF" w14:textId="3E2AEF95" w:rsidR="006831EB" w:rsidRDefault="006831EB" w:rsidP="006831EB">
      <w:pPr>
        <w:pStyle w:val="Heading2"/>
      </w:pPr>
      <w:r>
        <w:t>Mobile usability heuristics and design</w:t>
      </w:r>
    </w:p>
    <w:p w14:paraId="00437920" w14:textId="77777777" w:rsidR="006831EB" w:rsidRDefault="006831EB" w:rsidP="006831EB"/>
    <w:p w14:paraId="57B9E26B" w14:textId="57CB49AE" w:rsidR="006831EB" w:rsidRDefault="006831EB" w:rsidP="006831EB">
      <w:pPr>
        <w:pStyle w:val="Heading2"/>
      </w:pPr>
      <w:r>
        <w:t>Mobile case studies</w:t>
      </w:r>
    </w:p>
    <w:p w14:paraId="3B915AFF" w14:textId="77777777" w:rsidR="006831EB" w:rsidRPr="006831EB" w:rsidRDefault="006831EB" w:rsidP="006831EB"/>
    <w:p w14:paraId="7DC3B583" w14:textId="77777777" w:rsidR="00AC38D1" w:rsidRPr="00AC38D1" w:rsidRDefault="00AC38D1" w:rsidP="00AC38D1">
      <w:pPr>
        <w:rPr>
          <w:rFonts w:ascii="Book Antiqua" w:hAnsi="Book Antiqua"/>
          <w:iCs/>
          <w:color w:val="auto"/>
          <w:sz w:val="60"/>
        </w:rPr>
      </w:pPr>
    </w:p>
    <w:p w14:paraId="503FEA34" w14:textId="77777777" w:rsidR="00AC38D1" w:rsidRPr="00AC38D1" w:rsidRDefault="00AC38D1" w:rsidP="00AC38D1">
      <w:pPr>
        <w:rPr>
          <w:rFonts w:ascii="Book Antiqua" w:hAnsi="Book Antiqua"/>
          <w:iCs/>
          <w:color w:val="auto"/>
          <w:sz w:val="60"/>
        </w:rPr>
      </w:pPr>
    </w:p>
    <w:p w14:paraId="42414AD4" w14:textId="77777777" w:rsidR="00AC38D1" w:rsidRPr="00AC38D1" w:rsidRDefault="00AC38D1" w:rsidP="00AC38D1">
      <w:pPr>
        <w:rPr>
          <w:rFonts w:ascii="Book Antiqua" w:hAnsi="Book Antiqua"/>
          <w:iCs/>
          <w:color w:val="auto"/>
          <w:sz w:val="60"/>
        </w:rPr>
      </w:pPr>
    </w:p>
    <w:p w14:paraId="3BE5FFB7" w14:textId="77777777" w:rsidR="00CC3A7F" w:rsidRPr="00AC38D1" w:rsidRDefault="00CC3A7F">
      <w:pPr>
        <w:rPr>
          <w:rFonts w:ascii="Book Antiqua" w:hAnsi="Book Antiqua"/>
          <w:color w:val="auto"/>
        </w:rPr>
      </w:pPr>
    </w:p>
    <w:sectPr w:rsidR="00CC3A7F" w:rsidRPr="00AC38D1" w:rsidSect="00360A92">
      <w:footerReference w:type="default" r:id="rId8"/>
      <w:pgSz w:w="11906" w:h="16838" w:code="9"/>
      <w:pgMar w:top="1440" w:right="1080" w:bottom="1829" w:left="108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7FCE6" w14:textId="77777777" w:rsidR="00464899" w:rsidRDefault="00464899">
      <w:pPr>
        <w:spacing w:after="0" w:line="240" w:lineRule="auto"/>
      </w:pPr>
      <w:r>
        <w:separator/>
      </w:r>
    </w:p>
  </w:endnote>
  <w:endnote w:type="continuationSeparator" w:id="0">
    <w:p w14:paraId="24B8BCCB" w14:textId="77777777" w:rsidR="00464899" w:rsidRDefault="00464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3070D539" w14:textId="77777777" w:rsidR="006D435B" w:rsidRDefault="00CD749A">
        <w:pPr>
          <w:pStyle w:val="Footer"/>
        </w:pPr>
        <w:r>
          <w:rPr>
            <w:lang w:bidi="en-GB"/>
          </w:rPr>
          <w:fldChar w:fldCharType="begin"/>
        </w:r>
        <w:r>
          <w:rPr>
            <w:lang w:bidi="en-GB"/>
          </w:rPr>
          <w:instrText xml:space="preserve"> PAGE   \* MERGEFORMAT </w:instrText>
        </w:r>
        <w:r>
          <w:rPr>
            <w:lang w:bidi="en-GB"/>
          </w:rPr>
          <w:fldChar w:fldCharType="separate"/>
        </w:r>
        <w:r w:rsidR="00360A92">
          <w:rPr>
            <w:noProof/>
            <w:lang w:bidi="en-GB"/>
          </w:rPr>
          <w:t>2</w:t>
        </w:r>
        <w:r>
          <w:rPr>
            <w:lang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E1A90" w14:textId="77777777" w:rsidR="00464899" w:rsidRDefault="00464899">
      <w:pPr>
        <w:spacing w:after="0" w:line="240" w:lineRule="auto"/>
      </w:pPr>
      <w:r>
        <w:separator/>
      </w:r>
    </w:p>
  </w:footnote>
  <w:footnote w:type="continuationSeparator" w:id="0">
    <w:p w14:paraId="53C8DA31" w14:textId="77777777" w:rsidR="00464899" w:rsidRDefault="004648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C63A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743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4AA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6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6" w15:restartNumberingAfterBreak="0">
    <w:nsid w:val="000861D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009C14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2FC0"/>
    <w:multiLevelType w:val="multilevel"/>
    <w:tmpl w:val="1804A9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D6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23441586">
    <w:abstractNumId w:val="5"/>
  </w:num>
  <w:num w:numId="2" w16cid:durableId="1854765297">
    <w:abstractNumId w:val="5"/>
    <w:lvlOverride w:ilvl="0">
      <w:startOverride w:val="1"/>
    </w:lvlOverride>
  </w:num>
  <w:num w:numId="3" w16cid:durableId="1460106794">
    <w:abstractNumId w:val="9"/>
  </w:num>
  <w:num w:numId="4" w16cid:durableId="1790706541">
    <w:abstractNumId w:val="4"/>
  </w:num>
  <w:num w:numId="5" w16cid:durableId="1697148925">
    <w:abstractNumId w:val="12"/>
  </w:num>
  <w:num w:numId="6" w16cid:durableId="882181905">
    <w:abstractNumId w:val="11"/>
  </w:num>
  <w:num w:numId="7" w16cid:durableId="111480425">
    <w:abstractNumId w:val="8"/>
  </w:num>
  <w:num w:numId="8" w16cid:durableId="2072802311">
    <w:abstractNumId w:val="13"/>
  </w:num>
  <w:num w:numId="9" w16cid:durableId="1717507458">
    <w:abstractNumId w:val="7"/>
  </w:num>
  <w:num w:numId="10" w16cid:durableId="753165998">
    <w:abstractNumId w:val="10"/>
  </w:num>
  <w:num w:numId="11" w16cid:durableId="230386396">
    <w:abstractNumId w:val="6"/>
  </w:num>
  <w:num w:numId="12" w16cid:durableId="1734691545">
    <w:abstractNumId w:val="3"/>
  </w:num>
  <w:num w:numId="13" w16cid:durableId="715397439">
    <w:abstractNumId w:val="2"/>
  </w:num>
  <w:num w:numId="14" w16cid:durableId="2066903067">
    <w:abstractNumId w:val="1"/>
  </w:num>
  <w:num w:numId="15" w16cid:durableId="172329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D1"/>
    <w:rsid w:val="0001568F"/>
    <w:rsid w:val="000A3669"/>
    <w:rsid w:val="000B4B27"/>
    <w:rsid w:val="0029097C"/>
    <w:rsid w:val="002B1947"/>
    <w:rsid w:val="00360A92"/>
    <w:rsid w:val="0040452B"/>
    <w:rsid w:val="00434192"/>
    <w:rsid w:val="00464899"/>
    <w:rsid w:val="005E7CEF"/>
    <w:rsid w:val="006166D8"/>
    <w:rsid w:val="00622C28"/>
    <w:rsid w:val="0066555E"/>
    <w:rsid w:val="00666F9E"/>
    <w:rsid w:val="006831EB"/>
    <w:rsid w:val="006D435B"/>
    <w:rsid w:val="008E1F75"/>
    <w:rsid w:val="009014BB"/>
    <w:rsid w:val="00AC38D1"/>
    <w:rsid w:val="00BA47C1"/>
    <w:rsid w:val="00CC3A7F"/>
    <w:rsid w:val="00CD749A"/>
    <w:rsid w:val="00D54F24"/>
    <w:rsid w:val="00D65F44"/>
    <w:rsid w:val="00DD0931"/>
    <w:rsid w:val="00E2268F"/>
    <w:rsid w:val="00E76ACA"/>
    <w:rsid w:val="00E94449"/>
    <w:rsid w:val="00EA6632"/>
    <w:rsid w:val="00F6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B4966"/>
  <w15:chartTrackingRefBased/>
  <w15:docId w15:val="{443B8E3E-88E2-4646-A616-D488841F9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F9E"/>
    <w:rPr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D54F24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D54F24"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D54F24"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CC3A7F"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1"/>
    <w:rsid w:val="0029097C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9097C"/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ListBullet">
    <w:name w:val="List Bullet"/>
    <w:basedOn w:val="Normal"/>
    <w:uiPriority w:val="5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dernPaper">
    <w:name w:val="Modern Paper"/>
    <w:basedOn w:val="TableNormal"/>
    <w:uiPriority w:val="99"/>
    <w:rsid w:val="00CC3A7F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7A4F13" w:themeColor="accent1" w:themeShade="80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1"/>
    <w:rsid w:val="0029097C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9097C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9097C"/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9097C"/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909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9097C"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9097C"/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D54F24"/>
    <w:rPr>
      <w:i w:val="0"/>
      <w:iCs/>
      <w:color w:val="7A4F13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54F24"/>
    <w:rPr>
      <w:b/>
      <w:i/>
      <w:iCs/>
      <w:color w:val="7A4F13" w:themeColor="accent1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2"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3"/>
    <w:unhideWhenUsed/>
    <w:qFormat/>
    <w:rsid w:val="00D54F24"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7A4F13" w:themeColor="accent1" w:themeShade="80"/>
      <w:sz w:val="56"/>
    </w:rPr>
  </w:style>
  <w:style w:type="character" w:customStyle="1" w:styleId="SubtitleChar">
    <w:name w:val="Subtitle Char"/>
    <w:basedOn w:val="DefaultParagraphFont"/>
    <w:link w:val="Subtitle"/>
    <w:uiPriority w:val="3"/>
    <w:rsid w:val="00D54F24"/>
    <w:rPr>
      <w:rFonts w:eastAsiaTheme="minorEastAsia"/>
      <w:b/>
      <w:color w:val="7A4F13" w:themeColor="accent1" w:themeShade="80"/>
      <w:sz w:val="56"/>
    </w:rPr>
  </w:style>
  <w:style w:type="character" w:styleId="PlaceholderText">
    <w:name w:val="Placeholder Text"/>
    <w:basedOn w:val="DefaultParagraphFont"/>
    <w:uiPriority w:val="99"/>
    <w:semiHidden/>
    <w:rsid w:val="00666F9E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3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3"/>
    <w:rsid w:val="0029097C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6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2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A7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3A7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3A7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3A7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3A7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C3A7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7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7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7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3A7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A7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C3A7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3A7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A7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3A7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3A7F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0B4B27"/>
    <w:rPr>
      <w:color w:val="413C4C" w:themeColor="accent3" w:themeShade="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w%20PC\AppData\Roaming\Microsoft\Templates\Modern%20paper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paper</Template>
  <TotalTime>105</TotalTime>
  <Pages>2</Pages>
  <Words>46</Words>
  <Characters>283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</dc:creator>
  <cp:keywords/>
  <dc:description/>
  <cp:lastModifiedBy>MARWAN ASHHUBY</cp:lastModifiedBy>
  <cp:revision>4</cp:revision>
  <dcterms:created xsi:type="dcterms:W3CDTF">2025-10-22T10:37:00Z</dcterms:created>
  <dcterms:modified xsi:type="dcterms:W3CDTF">2025-10-23T09:43:00Z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